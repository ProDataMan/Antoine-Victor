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Y="-930"/>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1B2ABD" w14:paraId="52E835D7" w14:textId="77777777" w:rsidTr="00FF37B3">
        <w:trPr>
          <w:trHeight w:val="4410"/>
        </w:trPr>
        <w:tc>
          <w:tcPr>
            <w:tcW w:w="3600" w:type="dxa"/>
            <w:vAlign w:val="bottom"/>
          </w:tcPr>
          <w:p w14:paraId="200A33D9" w14:textId="19951F32" w:rsidR="001B2ABD" w:rsidRDefault="00FF37B3" w:rsidP="00FF37B3">
            <w:pPr>
              <w:tabs>
                <w:tab w:val="left" w:pos="990"/>
              </w:tabs>
              <w:jc w:val="center"/>
            </w:pPr>
            <w:r>
              <w:rPr>
                <w:noProof/>
              </w:rPr>
              <mc:AlternateContent>
                <mc:Choice Requires="wps">
                  <w:drawing>
                    <wp:inline distT="0" distB="0" distL="0" distR="0" wp14:anchorId="5D5910BA" wp14:editId="2252A0FA">
                      <wp:extent cx="2122805" cy="2122805"/>
                      <wp:effectExtent l="19050" t="19050" r="29845" b="29845"/>
                      <wp:docPr id="2" name="Oval 2"/>
                      <wp:cNvGraphicFramePr/>
                      <a:graphic xmlns:a="http://schemas.openxmlformats.org/drawingml/2006/main">
                        <a:graphicData uri="http://schemas.microsoft.com/office/word/2010/wordprocessingShape">
                          <wps:wsp>
                            <wps:cNvSpPr/>
                            <wps:spPr>
                              <a:xfrm>
                                <a:off x="0" y="0"/>
                                <a:ext cx="2122805" cy="2122805"/>
                              </a:xfrm>
                              <a:prstGeom prst="ellipse">
                                <a:avLst/>
                              </a:prstGeom>
                              <a:blipFill>
                                <a:blip r:embed="rId6">
                                  <a:extLst>
                                    <a:ext uri="{28A0092B-C50C-407E-A947-70E740481C1C}">
                                      <a14:useLocalDpi xmlns:a14="http://schemas.microsoft.com/office/drawing/2010/main" val="0"/>
                                    </a:ext>
                                  </a:extLst>
                                </a:blip>
                                <a:stretch>
                                  <a:fillRect/>
                                </a:stretch>
                              </a:blipFill>
                              <a:ln w="635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6543685" id="Oval 2" o:spid="_x0000_s1026" style="width:167.15pt;height:167.15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" strokecolor="#94b6d2 [3204]" strokeweight="5pt">
                      <v:fill r:id="rId7" o:title="" recolor="t" rotate="t" type="frame"/>
                      <v:stroke joinstyle="miter"/>
                      <w10:anchorlock/>
                    </v:oval>
                  </w:pict>
                </mc:Fallback>
              </mc:AlternateContent>
            </w:r>
          </w:p>
        </w:tc>
        <w:tc>
          <w:tcPr>
            <w:tcW w:w="720" w:type="dxa"/>
          </w:tcPr>
          <w:p w14:paraId="4273C753" w14:textId="5815EF32" w:rsidR="001B2ABD" w:rsidRDefault="001B2ABD" w:rsidP="00FF37B3">
            <w:pPr>
              <w:tabs>
                <w:tab w:val="left" w:pos="990"/>
              </w:tabs>
            </w:pPr>
          </w:p>
        </w:tc>
        <w:tc>
          <w:tcPr>
            <w:tcW w:w="6470" w:type="dxa"/>
            <w:vAlign w:val="bottom"/>
          </w:tcPr>
          <w:p w14:paraId="6EB29D88" w14:textId="6A75B2AF" w:rsidR="001B2ABD" w:rsidRDefault="00516417" w:rsidP="00FF37B3">
            <w:pPr>
              <w:pStyle w:val="Title"/>
            </w:pPr>
            <w:r>
              <w:t>R. Antoine Victor</w:t>
            </w:r>
          </w:p>
          <w:p w14:paraId="55525733" w14:textId="7F746E8C" w:rsidR="001B2ABD" w:rsidRDefault="00516417" w:rsidP="00FF37B3">
            <w:pPr>
              <w:pStyle w:val="Subtitle"/>
            </w:pPr>
            <w:r>
              <w:rPr>
                <w:spacing w:val="0"/>
                <w:w w:val="100"/>
              </w:rPr>
              <w:t>Content Creation and Delivery Expert</w:t>
            </w:r>
          </w:p>
        </w:tc>
      </w:tr>
      <w:tr w:rsidR="001B2ABD" w14:paraId="2C0B4D4A" w14:textId="77777777" w:rsidTr="00FF37B3">
        <w:tc>
          <w:tcPr>
            <w:tcW w:w="3600" w:type="dxa"/>
          </w:tcPr>
          <w:p w14:paraId="338586A9" w14:textId="59D32467" w:rsidR="00036450" w:rsidRDefault="00036450" w:rsidP="00FF37B3"/>
          <w:p w14:paraId="248BC98D" w14:textId="77777777" w:rsidR="00036450" w:rsidRDefault="00036450" w:rsidP="00FF37B3"/>
          <w:sdt>
            <w:sdtPr>
              <w:id w:val="-1954003311"/>
              <w:placeholder>
                <w:docPart w:val="DADA506F4B6D422F89BD2FD993D51346"/>
              </w:placeholder>
              <w:temporary/>
              <w:showingPlcHdr/>
              <w15:appearance w15:val="hidden"/>
            </w:sdtPr>
            <w:sdtContent>
              <w:p w14:paraId="21BFFCFE" w14:textId="77777777" w:rsidR="00036450" w:rsidRPr="00CB0055" w:rsidRDefault="00CB0055" w:rsidP="00FF37B3">
                <w:pPr>
                  <w:pStyle w:val="Heading3"/>
                </w:pPr>
                <w:r w:rsidRPr="00CB0055">
                  <w:t>Contact</w:t>
                </w:r>
              </w:p>
            </w:sdtContent>
          </w:sdt>
          <w:sdt>
            <w:sdtPr>
              <w:id w:val="1111563247"/>
              <w:placeholder>
                <w:docPart w:val="39F1733F86A545B3B327C8630F9C086A"/>
              </w:placeholder>
              <w:temporary/>
              <w:showingPlcHdr/>
              <w15:appearance w15:val="hidden"/>
            </w:sdtPr>
            <w:sdtContent>
              <w:p w14:paraId="5D595CC9" w14:textId="77777777" w:rsidR="004D3011" w:rsidRDefault="004D3011" w:rsidP="00FF37B3">
                <w:r w:rsidRPr="004D3011">
                  <w:t>PHONE:</w:t>
                </w:r>
              </w:p>
            </w:sdtContent>
          </w:sdt>
          <w:p w14:paraId="484973EB" w14:textId="2809423A" w:rsidR="004D3011" w:rsidRDefault="00A40197" w:rsidP="00FF37B3">
            <w:r>
              <w:t>206-409-0421</w:t>
            </w:r>
          </w:p>
          <w:p w14:paraId="44F0E399" w14:textId="77777777" w:rsidR="004D3011" w:rsidRPr="004D3011" w:rsidRDefault="004D3011" w:rsidP="00FF37B3"/>
          <w:sdt>
            <w:sdtPr>
              <w:id w:val="67859272"/>
              <w:placeholder>
                <w:docPart w:val="DBB3BF00D9FB4235916BD19C24294DF5"/>
              </w:placeholder>
              <w:temporary/>
              <w:showingPlcHdr/>
              <w15:appearance w15:val="hidden"/>
            </w:sdtPr>
            <w:sdtContent>
              <w:p w14:paraId="68584DA1" w14:textId="77777777" w:rsidR="004D3011" w:rsidRDefault="004D3011" w:rsidP="00FF37B3">
                <w:r w:rsidRPr="004D3011">
                  <w:t>WEBSITE:</w:t>
                </w:r>
              </w:p>
            </w:sdtContent>
          </w:sdt>
          <w:p w14:paraId="1EA70CA8" w14:textId="09A2E204" w:rsidR="004D3011" w:rsidRDefault="00A40197" w:rsidP="00FF37B3">
            <w:r>
              <w:t>www.ProDataMan.com</w:t>
            </w:r>
          </w:p>
          <w:p w14:paraId="099D437B" w14:textId="77777777" w:rsidR="004D3011" w:rsidRDefault="004D3011" w:rsidP="00FF37B3"/>
          <w:sdt>
            <w:sdtPr>
              <w:id w:val="-240260293"/>
              <w:placeholder>
                <w:docPart w:val="9D80FD78142C40C5BD436BB339339516"/>
              </w:placeholder>
              <w:temporary/>
              <w:showingPlcHdr/>
              <w15:appearance w15:val="hidden"/>
            </w:sdtPr>
            <w:sdtContent>
              <w:p w14:paraId="71326CDE" w14:textId="77777777" w:rsidR="004D3011" w:rsidRDefault="004D3011" w:rsidP="00FF37B3">
                <w:r w:rsidRPr="004D3011">
                  <w:t>EMAIL:</w:t>
                </w:r>
              </w:p>
            </w:sdtContent>
          </w:sdt>
          <w:p w14:paraId="368780C7" w14:textId="2384524E" w:rsidR="00036450" w:rsidRPr="00E4381A" w:rsidRDefault="00A40197" w:rsidP="00FF37B3">
            <w:pPr>
              <w:rPr>
                <w:rStyle w:val="Hyperlink"/>
              </w:rPr>
            </w:pPr>
            <w:r>
              <w:t>Antoine.Victor@ProDataMan.com</w:t>
            </w:r>
          </w:p>
          <w:sdt>
            <w:sdtPr>
              <w:id w:val="-1444214663"/>
              <w:placeholder>
                <w:docPart w:val="9E7CB79AB4A74F2E99BF9466F8E055D5"/>
              </w:placeholder>
              <w:temporary/>
              <w:showingPlcHdr/>
              <w15:appearance w15:val="hidden"/>
            </w:sdtPr>
            <w:sdtContent>
              <w:p w14:paraId="07641D26" w14:textId="77777777" w:rsidR="004D3011" w:rsidRPr="00CB0055" w:rsidRDefault="00CB0055" w:rsidP="00FF37B3">
                <w:pPr>
                  <w:pStyle w:val="Heading3"/>
                </w:pPr>
                <w:r w:rsidRPr="00CB0055">
                  <w:t>Hobbies</w:t>
                </w:r>
              </w:p>
            </w:sdtContent>
          </w:sdt>
          <w:p w14:paraId="26BEFFE4" w14:textId="7873DF59" w:rsidR="004D3011" w:rsidRDefault="00A40197" w:rsidP="00FF37B3">
            <w:r>
              <w:t>Scuba Diving</w:t>
            </w:r>
          </w:p>
          <w:p w14:paraId="086B9371" w14:textId="2E7B2AE5" w:rsidR="004D3011" w:rsidRDefault="00A40197" w:rsidP="00FF37B3">
            <w:r>
              <w:t>Social Media Marketing</w:t>
            </w:r>
          </w:p>
          <w:p w14:paraId="2203FFB7" w14:textId="1CDB12B7" w:rsidR="004D3011" w:rsidRDefault="00A40197" w:rsidP="00FF37B3">
            <w:r>
              <w:t>Blogger</w:t>
            </w:r>
          </w:p>
          <w:p w14:paraId="0E75C2A9" w14:textId="057FBEAA" w:rsidR="004D3011" w:rsidRPr="004D3011" w:rsidRDefault="00A40197" w:rsidP="00FF37B3">
            <w:r>
              <w:t>Videography</w:t>
            </w:r>
          </w:p>
        </w:tc>
        <w:tc>
          <w:tcPr>
            <w:tcW w:w="720" w:type="dxa"/>
          </w:tcPr>
          <w:p w14:paraId="56B98331" w14:textId="77777777" w:rsidR="001B2ABD" w:rsidRDefault="001B2ABD" w:rsidP="00FF37B3">
            <w:pPr>
              <w:tabs>
                <w:tab w:val="left" w:pos="990"/>
              </w:tabs>
            </w:pPr>
          </w:p>
        </w:tc>
        <w:tc>
          <w:tcPr>
            <w:tcW w:w="6470" w:type="dxa"/>
          </w:tcPr>
          <w:p w14:paraId="25EAD8AD" w14:textId="79CA017D" w:rsidR="001B2ABD" w:rsidRDefault="00A40197" w:rsidP="00FF37B3">
            <w:pPr>
              <w:pStyle w:val="Heading2"/>
            </w:pPr>
            <w:r>
              <w:t>certifications</w:t>
            </w:r>
          </w:p>
          <w:p w14:paraId="5639ECF1" w14:textId="4101D413" w:rsidR="00A40197" w:rsidRDefault="00A40197" w:rsidP="00FF37B3">
            <w:r>
              <w:t>- Scrum Alliance: Certified Scrum Developer</w:t>
            </w:r>
          </w:p>
          <w:p w14:paraId="0743B38C" w14:textId="53CD6930" w:rsidR="00A40197" w:rsidRDefault="00A40197" w:rsidP="00FF37B3">
            <w:r>
              <w:t>- Scrum Alliance: Certified Scrum Master</w:t>
            </w:r>
          </w:p>
          <w:p w14:paraId="4B4BABBE" w14:textId="49770DAE" w:rsidR="00A40197" w:rsidRDefault="00A40197" w:rsidP="00FF37B3">
            <w:r>
              <w:t>- MS: Programming in C#</w:t>
            </w:r>
          </w:p>
          <w:p w14:paraId="31088678" w14:textId="637FD9C1" w:rsidR="00A40197" w:rsidRDefault="00A40197" w:rsidP="00FF37B3">
            <w:r>
              <w:t>- MCSA: SQL Server</w:t>
            </w:r>
          </w:p>
          <w:p w14:paraId="2F1B7965" w14:textId="55FB44CB" w:rsidR="00A40197" w:rsidRDefault="00A40197" w:rsidP="00FF37B3">
            <w:r>
              <w:t>- MCSD: SharePoint Applications</w:t>
            </w:r>
          </w:p>
          <w:p w14:paraId="4C0CDC53" w14:textId="393E6C59" w:rsidR="00A40197" w:rsidRDefault="00A40197" w:rsidP="00FF37B3">
            <w:r>
              <w:t>- MCDBA: Microsoft SQL Server</w:t>
            </w:r>
          </w:p>
          <w:p w14:paraId="246D44AE" w14:textId="5413C084" w:rsidR="00A40197" w:rsidRDefault="00A40197" w:rsidP="00FF37B3">
            <w:r>
              <w:t>- MCSE: Windows</w:t>
            </w:r>
          </w:p>
          <w:sdt>
            <w:sdtPr>
              <w:id w:val="1001553383"/>
              <w:placeholder>
                <w:docPart w:val="088876E53EB547C49532C9183E3A64AB"/>
              </w:placeholder>
              <w:temporary/>
              <w:showingPlcHdr/>
              <w15:appearance w15:val="hidden"/>
            </w:sdtPr>
            <w:sdtContent>
              <w:p w14:paraId="5AAC4C3F" w14:textId="77777777" w:rsidR="00036450" w:rsidRDefault="00036450" w:rsidP="00FF37B3">
                <w:pPr>
                  <w:pStyle w:val="Heading2"/>
                </w:pPr>
                <w:r w:rsidRPr="00036450">
                  <w:t>WORK EXPERIENCE</w:t>
                </w:r>
              </w:p>
            </w:sdtContent>
          </w:sdt>
          <w:p w14:paraId="1EF5E441" w14:textId="56D4D608" w:rsidR="00036450" w:rsidRDefault="00A40197" w:rsidP="00FF37B3">
            <w:pPr>
              <w:pStyle w:val="Heading4"/>
              <w:rPr>
                <w:bCs/>
              </w:rPr>
            </w:pPr>
            <w:r>
              <w:t>Professional Data Management President</w:t>
            </w:r>
          </w:p>
          <w:p w14:paraId="5A426382" w14:textId="5E1921A5" w:rsidR="00036450" w:rsidRPr="00036450" w:rsidRDefault="00A40197" w:rsidP="00FF37B3">
            <w:pPr>
              <w:pStyle w:val="Date"/>
            </w:pPr>
            <w:r>
              <w:t>May 2002</w:t>
            </w:r>
            <w:r w:rsidR="00036450" w:rsidRPr="00036450">
              <w:t>–</w:t>
            </w:r>
            <w:r>
              <w:t>Present</w:t>
            </w:r>
          </w:p>
          <w:p w14:paraId="3FF06085" w14:textId="5E01C6D9" w:rsidR="00036450" w:rsidRDefault="00A40197" w:rsidP="00FF37B3">
            <w:r>
              <w:t>Manage a team of contract trainers with various skill sets and certifications including MS Certified Trainers specializing in .NET, SQL, and SharePoint Development &amp; Administration as well as Certified Scrum Developers and Scrum Masters.</w:t>
            </w:r>
            <w:r w:rsidR="00036450" w:rsidRPr="00036450">
              <w:t xml:space="preserve"> </w:t>
            </w:r>
          </w:p>
          <w:p w14:paraId="19361EDC" w14:textId="1E841EAE" w:rsidR="00A40197" w:rsidRDefault="00A40197" w:rsidP="00FF37B3">
            <w:r>
              <w:t>Oversee inbound marketing initiatives, including authoring blogs, whitepapers, courseware, and Amazon KDP.</w:t>
            </w:r>
          </w:p>
          <w:p w14:paraId="4C4A9D03" w14:textId="7565F14F" w:rsidR="00A40197" w:rsidRDefault="00A40197" w:rsidP="00FF37B3">
            <w:r>
              <w:t>Lead hands-on labs and demos to enhance learning and promote the ProDataMan portal.</w:t>
            </w:r>
          </w:p>
          <w:p w14:paraId="45AACE64" w14:textId="4F69319A" w:rsidR="00A40197" w:rsidRDefault="00A40197" w:rsidP="00FF37B3"/>
          <w:p w14:paraId="206EBF60" w14:textId="4E7247A6" w:rsidR="004D3011" w:rsidRPr="004D3011" w:rsidRDefault="00A40197" w:rsidP="00FF37B3">
            <w:pPr>
              <w:pStyle w:val="Heading4"/>
              <w:rPr>
                <w:bCs/>
              </w:rPr>
            </w:pPr>
            <w:r>
              <w:t xml:space="preserve">QuickStart </w:t>
            </w:r>
            <w:proofErr w:type="gramStart"/>
            <w:r>
              <w:t>Intelligence</w:t>
            </w:r>
            <w:r w:rsidR="004D3011" w:rsidRPr="004D3011">
              <w:t xml:space="preserve">  </w:t>
            </w:r>
            <w:r>
              <w:t>Instructor</w:t>
            </w:r>
            <w:proofErr w:type="gramEnd"/>
          </w:p>
          <w:p w14:paraId="53B08749" w14:textId="43289D54" w:rsidR="004D3011" w:rsidRPr="004D3011" w:rsidRDefault="00A40197" w:rsidP="00FF37B3">
            <w:pPr>
              <w:pStyle w:val="Date"/>
            </w:pPr>
            <w:r>
              <w:t>July 2011</w:t>
            </w:r>
            <w:r w:rsidR="004D3011" w:rsidRPr="004D3011">
              <w:t>–</w:t>
            </w:r>
            <w:r>
              <w:t xml:space="preserve"> November 2014</w:t>
            </w:r>
          </w:p>
          <w:p w14:paraId="3642EB50" w14:textId="6776D5D9" w:rsidR="004D3011" w:rsidRPr="004D3011" w:rsidRDefault="00A40197" w:rsidP="00FF37B3">
            <w:r>
              <w:t>Conducted training sessions on .NET, SQL, and SharePoint, ensuring effective skill development</w:t>
            </w:r>
            <w:r w:rsidR="00036450" w:rsidRPr="004D3011">
              <w:t xml:space="preserve"> </w:t>
            </w:r>
          </w:p>
          <w:p w14:paraId="404A3634" w14:textId="6E59F5FF" w:rsidR="004D3011" w:rsidRDefault="004D3011" w:rsidP="00FF37B3"/>
          <w:p w14:paraId="7A0E3012" w14:textId="230B8BC8" w:rsidR="004D3011" w:rsidRPr="004D3011" w:rsidRDefault="00A40197" w:rsidP="00FF37B3">
            <w:pPr>
              <w:pStyle w:val="Heading4"/>
              <w:rPr>
                <w:bCs/>
              </w:rPr>
            </w:pPr>
            <w:proofErr w:type="spellStart"/>
            <w:proofErr w:type="gramStart"/>
            <w:r>
              <w:t>Netdesk</w:t>
            </w:r>
            <w:proofErr w:type="spellEnd"/>
            <w:r w:rsidR="004D3011" w:rsidRPr="004D3011">
              <w:t xml:space="preserve">  </w:t>
            </w:r>
            <w:r>
              <w:t>Development</w:t>
            </w:r>
            <w:proofErr w:type="gramEnd"/>
            <w:r>
              <w:t xml:space="preserve"> Operations Manager</w:t>
            </w:r>
          </w:p>
          <w:p w14:paraId="0D5711D0" w14:textId="7539DE90" w:rsidR="004D3011" w:rsidRPr="004D3011" w:rsidRDefault="00A40197" w:rsidP="00FF37B3">
            <w:pPr>
              <w:pStyle w:val="Date"/>
            </w:pPr>
            <w:r>
              <w:t>1997</w:t>
            </w:r>
            <w:r w:rsidR="004D3011" w:rsidRPr="004D3011">
              <w:t>–</w:t>
            </w:r>
            <w:r>
              <w:t xml:space="preserve"> 2002</w:t>
            </w:r>
          </w:p>
          <w:p w14:paraId="605301FF" w14:textId="52B185AA" w:rsidR="004D3011" w:rsidRPr="004D3011" w:rsidRDefault="00A40197" w:rsidP="00FF37B3">
            <w:r>
              <w:t xml:space="preserve">Managed </w:t>
            </w:r>
            <w:r>
              <w:t>a team of Developer Instructors</w:t>
            </w:r>
            <w:r>
              <w:t xml:space="preserve">, emphasizing teamwork, </w:t>
            </w:r>
            <w:r>
              <w:t>skills building, scheduling</w:t>
            </w:r>
            <w:r>
              <w:t>, and effective communication</w:t>
            </w:r>
            <w:r w:rsidR="00036450" w:rsidRPr="004D3011">
              <w:t xml:space="preserve"> </w:t>
            </w:r>
          </w:p>
          <w:sdt>
            <w:sdtPr>
              <w:id w:val="1669594239"/>
              <w:placeholder>
                <w:docPart w:val="E27EEDA7CB274713832902DF95261696"/>
              </w:placeholder>
              <w:temporary/>
              <w:showingPlcHdr/>
              <w15:appearance w15:val="hidden"/>
            </w:sdtPr>
            <w:sdtContent>
              <w:p w14:paraId="3B86F561" w14:textId="77777777" w:rsidR="00036450" w:rsidRDefault="00180329" w:rsidP="00FF37B3">
                <w:pPr>
                  <w:pStyle w:val="Heading2"/>
                </w:pPr>
                <w:r w:rsidRPr="00036450">
                  <w:rPr>
                    <w:rStyle w:val="Heading2Char"/>
                    <w:b/>
                    <w:bCs/>
                    <w:caps/>
                  </w:rPr>
                  <w:t>SKILLS</w:t>
                </w:r>
              </w:p>
            </w:sdtContent>
          </w:sdt>
          <w:p w14:paraId="43804CB3" w14:textId="739CD19E" w:rsidR="00036450" w:rsidRPr="004D3011" w:rsidRDefault="00036450" w:rsidP="00FF37B3">
            <w:pPr>
              <w:rPr>
                <w:color w:val="FFFFFF" w:themeColor="background1"/>
              </w:rPr>
            </w:pPr>
          </w:p>
        </w:tc>
      </w:tr>
    </w:tbl>
    <w:p w14:paraId="4FDE1CF7" w14:textId="11A0BE16" w:rsidR="00B122A3" w:rsidRDefault="00B122A3" w:rsidP="000C45FF">
      <w:pPr>
        <w:tabs>
          <w:tab w:val="left" w:pos="990"/>
        </w:tabs>
      </w:pPr>
      <w:r w:rsidRPr="00B90CEF">
        <w:rPr>
          <w:noProof/>
          <w:color w:val="000000" w:themeColor="text1"/>
        </w:rPr>
        <w:drawing>
          <wp:anchor distT="0" distB="0" distL="114300" distR="114300" simplePos="0" relativeHeight="251658240" behindDoc="1" locked="0" layoutInCell="1" allowOverlap="1" wp14:anchorId="01ADC0B7" wp14:editId="42931011">
            <wp:simplePos x="0" y="0"/>
            <wp:positionH relativeFrom="column">
              <wp:posOffset>2844800</wp:posOffset>
            </wp:positionH>
            <wp:positionV relativeFrom="paragraph">
              <wp:posOffset>7225665</wp:posOffset>
            </wp:positionV>
            <wp:extent cx="3756660" cy="1606550"/>
            <wp:effectExtent l="0" t="0" r="0" b="0"/>
            <wp:wrapTight wrapText="bothSides">
              <wp:wrapPolygon edited="0">
                <wp:start x="767" y="1793"/>
                <wp:lineTo x="767" y="3586"/>
                <wp:lineTo x="4491" y="6403"/>
                <wp:lineTo x="6024" y="6403"/>
                <wp:lineTo x="5148" y="8196"/>
                <wp:lineTo x="5148" y="9221"/>
                <wp:lineTo x="6353" y="10501"/>
                <wp:lineTo x="3067" y="12038"/>
                <wp:lineTo x="2957" y="12806"/>
                <wp:lineTo x="5039" y="14599"/>
                <wp:lineTo x="5696" y="18697"/>
                <wp:lineTo x="4819" y="19722"/>
                <wp:lineTo x="4929" y="21002"/>
                <wp:lineTo x="6682" y="21258"/>
                <wp:lineTo x="7229" y="21258"/>
                <wp:lineTo x="21469" y="21002"/>
                <wp:lineTo x="21469" y="15624"/>
                <wp:lineTo x="18292" y="14599"/>
                <wp:lineTo x="18511" y="8964"/>
                <wp:lineTo x="18073" y="7940"/>
                <wp:lineTo x="16320" y="6403"/>
                <wp:lineTo x="16868" y="6147"/>
                <wp:lineTo x="16868" y="4354"/>
                <wp:lineTo x="16320" y="1793"/>
                <wp:lineTo x="767" y="1793"/>
              </wp:wrapPolygon>
            </wp:wrapTight>
            <wp:docPr id="12" name="Chart 12" descr="skills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V relativeFrom="margin">
              <wp14:pctHeight>0</wp14:pctHeight>
            </wp14:sizeRelV>
          </wp:anchor>
        </w:drawing>
      </w:r>
    </w:p>
    <w:p w14:paraId="48A0D6B1" w14:textId="479EDFC4" w:rsidR="00000000" w:rsidRDefault="00B122A3" w:rsidP="000C45FF">
      <w:pPr>
        <w:tabs>
          <w:tab w:val="left" w:pos="990"/>
        </w:tabs>
      </w:pPr>
      <w:r>
        <w:br/>
      </w:r>
    </w:p>
    <w:p w14:paraId="68F8B007" w14:textId="77777777" w:rsidR="00B122A3" w:rsidRDefault="00B122A3" w:rsidP="000C45FF">
      <w:pPr>
        <w:tabs>
          <w:tab w:val="left" w:pos="990"/>
        </w:tabs>
      </w:pPr>
    </w:p>
    <w:p w14:paraId="5A469CAB" w14:textId="77777777" w:rsidR="00B122A3" w:rsidRDefault="00B122A3" w:rsidP="000C45FF">
      <w:pPr>
        <w:tabs>
          <w:tab w:val="left" w:pos="990"/>
        </w:tabs>
      </w:pPr>
    </w:p>
    <w:p w14:paraId="189253F1" w14:textId="77777777" w:rsidR="00B122A3" w:rsidRDefault="00B122A3" w:rsidP="000C45FF">
      <w:pPr>
        <w:tabs>
          <w:tab w:val="left" w:pos="990"/>
        </w:tabs>
      </w:pPr>
    </w:p>
    <w:p w14:paraId="7C07FE8B" w14:textId="77777777" w:rsidR="00B122A3" w:rsidRDefault="00B122A3" w:rsidP="000C45FF">
      <w:pPr>
        <w:tabs>
          <w:tab w:val="left" w:pos="990"/>
        </w:tabs>
      </w:pPr>
    </w:p>
    <w:p w14:paraId="489BE0D8" w14:textId="77777777" w:rsidR="00B122A3" w:rsidRDefault="00B122A3" w:rsidP="000C45FF">
      <w:pPr>
        <w:tabs>
          <w:tab w:val="left" w:pos="990"/>
        </w:tabs>
      </w:pPr>
    </w:p>
    <w:p w14:paraId="66A48B5D" w14:textId="77777777" w:rsidR="00B122A3" w:rsidRDefault="00B122A3" w:rsidP="000C45FF">
      <w:pPr>
        <w:tabs>
          <w:tab w:val="left" w:pos="990"/>
        </w:tabs>
      </w:pPr>
    </w:p>
    <w:p w14:paraId="35354BE9" w14:textId="77777777" w:rsidR="00B122A3" w:rsidRDefault="00B122A3" w:rsidP="000C45FF">
      <w:pPr>
        <w:tabs>
          <w:tab w:val="left" w:pos="990"/>
        </w:tabs>
      </w:pPr>
    </w:p>
    <w:p w14:paraId="2389C319" w14:textId="77777777" w:rsidR="00B122A3" w:rsidRDefault="00B122A3" w:rsidP="000C45FF">
      <w:pPr>
        <w:tabs>
          <w:tab w:val="left" w:pos="990"/>
        </w:tabs>
      </w:pPr>
    </w:p>
    <w:p w14:paraId="7A59A26B" w14:textId="77777777" w:rsidR="00B122A3" w:rsidRDefault="00B122A3" w:rsidP="000C45FF">
      <w:pPr>
        <w:tabs>
          <w:tab w:val="left" w:pos="990"/>
        </w:tabs>
      </w:pPr>
    </w:p>
    <w:p w14:paraId="5C52A57D" w14:textId="7627FE51" w:rsidR="00AF4462" w:rsidRDefault="00AF4462" w:rsidP="00AF4462">
      <w:pPr>
        <w:pStyle w:val="Heading3"/>
      </w:pPr>
    </w:p>
    <w:p w14:paraId="4586C733" w14:textId="1885D178" w:rsidR="00AF4462" w:rsidRDefault="00AF4462" w:rsidP="00AF4462">
      <w:pPr>
        <w:pStyle w:val="Heading3"/>
      </w:pPr>
      <w:r>
        <w:rPr>
          <w:noProof/>
        </w:rPr>
        <mc:AlternateContent>
          <mc:Choice Requires="wps">
            <w:drawing>
              <wp:anchor distT="0" distB="0" distL="114300" distR="114300" simplePos="0" relativeHeight="251659264" behindDoc="0" locked="0" layoutInCell="1" allowOverlap="1" wp14:anchorId="1E2A266F" wp14:editId="2C409DBA">
                <wp:simplePos x="0" y="0"/>
                <wp:positionH relativeFrom="column">
                  <wp:posOffset>2472459</wp:posOffset>
                </wp:positionH>
                <wp:positionV relativeFrom="paragraph">
                  <wp:posOffset>251229</wp:posOffset>
                </wp:positionV>
                <wp:extent cx="4724400" cy="1403985"/>
                <wp:effectExtent l="0" t="0" r="0" b="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1403985"/>
                        </a:xfrm>
                        <a:prstGeom prst="rect">
                          <a:avLst/>
                        </a:prstGeom>
                        <a:noFill/>
                        <a:ln w="9525">
                          <a:noFill/>
                          <a:miter lim="800000"/>
                          <a:headEnd/>
                          <a:tailEnd/>
                        </a:ln>
                      </wps:spPr>
                      <wps:txbx>
                        <w:txbxContent>
                          <w:p w14:paraId="28D63188" w14:textId="473BE994" w:rsidR="00AF4462" w:rsidRPr="00AF4462" w:rsidRDefault="00AF4462" w:rsidP="00AF4462">
                            <w:pPr>
                              <w:pBdr>
                                <w:top w:val="single" w:sz="24" w:space="8" w:color="94B6D2" w:themeColor="accent1"/>
                                <w:bottom w:val="single" w:sz="24" w:space="8" w:color="94B6D2" w:themeColor="accent1"/>
                              </w:pBdr>
                              <w:rPr>
                                <w:i/>
                                <w:iCs/>
                                <w:color w:val="94B6D2" w:themeColor="accent1"/>
                                <w:sz w:val="24"/>
                              </w:rPr>
                            </w:pPr>
                            <w:r w:rsidRPr="00AF4462">
                              <w:rPr>
                                <w:i/>
                                <w:iCs/>
                                <w:color w:val="94B6D2" w:themeColor="accent1"/>
                                <w:sz w:val="24"/>
                              </w:rPr>
                              <w:t>Antoine Victor is a seasoned IT professional with over two decades of hands-on experience in the software development industry. Based in Seattle, WA, Antoine has made significant contributions in various domains, currently specializing in AI Prompt Engineering, Agile, CI/CD, and DevOps with tools such as Jira, Jenkins, Maven, Cucumber, Selenium, and Azure</w:t>
                            </w:r>
                            <w:r>
                              <w:rPr>
                                <w:i/>
                                <w:iCs/>
                                <w:color w:val="94B6D2" w:themeColor="accent1"/>
                                <w:sz w:val="24"/>
                              </w:rPr>
                              <w:t xml:space="preserve"> </w:t>
                            </w:r>
                            <w:r w:rsidRPr="00AF4462">
                              <w:rPr>
                                <w:i/>
                                <w:iCs/>
                                <w:color w:val="94B6D2" w:themeColor="accent1"/>
                                <w:sz w:val="24"/>
                              </w:rPr>
                              <w:t>DevOps with a strong foundation in .NET, SQL, and SharePoint Development &amp; Administration. His journey in the tech world began as a Systems Analyst at Lockheed Martin, showcasing his knack for analytical problem-solving.</w:t>
                            </w:r>
                          </w:p>
                          <w:p w14:paraId="3C37070C" w14:textId="77777777" w:rsidR="00AF4462" w:rsidRPr="00AF4462" w:rsidRDefault="00AF4462" w:rsidP="00AF4462">
                            <w:pPr>
                              <w:pBdr>
                                <w:top w:val="single" w:sz="24" w:space="8" w:color="94B6D2" w:themeColor="accent1"/>
                                <w:bottom w:val="single" w:sz="24" w:space="8" w:color="94B6D2" w:themeColor="accent1"/>
                              </w:pBdr>
                              <w:rPr>
                                <w:i/>
                                <w:iCs/>
                                <w:color w:val="94B6D2" w:themeColor="accent1"/>
                                <w:sz w:val="24"/>
                              </w:rPr>
                            </w:pPr>
                          </w:p>
                          <w:p w14:paraId="26162CA1" w14:textId="77777777" w:rsidR="00AF4462" w:rsidRPr="00AF4462" w:rsidRDefault="00AF4462" w:rsidP="00AF4462">
                            <w:pPr>
                              <w:pBdr>
                                <w:top w:val="single" w:sz="24" w:space="8" w:color="94B6D2" w:themeColor="accent1"/>
                                <w:bottom w:val="single" w:sz="24" w:space="8" w:color="94B6D2" w:themeColor="accent1"/>
                              </w:pBdr>
                              <w:rPr>
                                <w:i/>
                                <w:iCs/>
                                <w:color w:val="94B6D2" w:themeColor="accent1"/>
                                <w:sz w:val="24"/>
                              </w:rPr>
                            </w:pPr>
                            <w:r w:rsidRPr="00AF4462">
                              <w:rPr>
                                <w:i/>
                                <w:iCs/>
                                <w:color w:val="94B6D2" w:themeColor="accent1"/>
                                <w:sz w:val="24"/>
                              </w:rPr>
                              <w:t>Since 2002, Antoine has been at the forefront of Professional Data Management, leading a group of MS Certified Trainers and spearheading a wide range of initiatives. His role involves managing training programs, inbound marketing campaigns, and hands-on labs to empower learners and enhance their skills. Antoine's commitment to excellence has earned him endorsements in areas like Scrum, Pipeline Automation, Unit Testing, Teamwork, and Leadership.</w:t>
                            </w:r>
                          </w:p>
                          <w:p w14:paraId="3BBAEB17" w14:textId="77777777" w:rsidR="00AF4462" w:rsidRPr="00AF4462" w:rsidRDefault="00AF4462" w:rsidP="00AF4462">
                            <w:pPr>
                              <w:pBdr>
                                <w:top w:val="single" w:sz="24" w:space="8" w:color="94B6D2" w:themeColor="accent1"/>
                                <w:bottom w:val="single" w:sz="24" w:space="8" w:color="94B6D2" w:themeColor="accent1"/>
                              </w:pBdr>
                              <w:rPr>
                                <w:i/>
                                <w:iCs/>
                                <w:color w:val="94B6D2" w:themeColor="accent1"/>
                                <w:sz w:val="24"/>
                              </w:rPr>
                            </w:pPr>
                          </w:p>
                          <w:p w14:paraId="0CD99997" w14:textId="77777777" w:rsidR="00AF4462" w:rsidRPr="00AF4462" w:rsidRDefault="00AF4462" w:rsidP="00AF4462">
                            <w:pPr>
                              <w:pBdr>
                                <w:top w:val="single" w:sz="24" w:space="8" w:color="94B6D2" w:themeColor="accent1"/>
                                <w:bottom w:val="single" w:sz="24" w:space="8" w:color="94B6D2" w:themeColor="accent1"/>
                              </w:pBdr>
                              <w:rPr>
                                <w:i/>
                                <w:iCs/>
                                <w:color w:val="94B6D2" w:themeColor="accent1"/>
                                <w:sz w:val="24"/>
                              </w:rPr>
                            </w:pPr>
                            <w:r w:rsidRPr="00AF4462">
                              <w:rPr>
                                <w:i/>
                                <w:iCs/>
                                <w:color w:val="94B6D2" w:themeColor="accent1"/>
                                <w:sz w:val="24"/>
                              </w:rPr>
                              <w:t>Throughout his career, Antoine has showcased his expertise by developing content and delivering presentations, seminars, and training sessions. His ability to convey complex technical concepts in an engaging and comprehensible manner has made him a sought-after Contract Presenter. His extensive experience includes collaborating with esteemed organizations like QuickStart Intelligence and Global Knowledge, ASPE.</w:t>
                            </w:r>
                          </w:p>
                          <w:p w14:paraId="12E5ED3B" w14:textId="77777777" w:rsidR="00AF4462" w:rsidRPr="00AF4462" w:rsidRDefault="00AF4462" w:rsidP="00AF4462">
                            <w:pPr>
                              <w:pBdr>
                                <w:top w:val="single" w:sz="24" w:space="8" w:color="94B6D2" w:themeColor="accent1"/>
                                <w:bottom w:val="single" w:sz="24" w:space="8" w:color="94B6D2" w:themeColor="accent1"/>
                              </w:pBdr>
                              <w:rPr>
                                <w:i/>
                                <w:iCs/>
                                <w:color w:val="94B6D2" w:themeColor="accent1"/>
                                <w:sz w:val="24"/>
                              </w:rPr>
                            </w:pPr>
                          </w:p>
                          <w:p w14:paraId="4B847CCE" w14:textId="26F843E7" w:rsidR="00AF4462" w:rsidRDefault="00AF4462" w:rsidP="00AF4462">
                            <w:pPr>
                              <w:pBdr>
                                <w:top w:val="single" w:sz="24" w:space="8" w:color="94B6D2" w:themeColor="accent1"/>
                                <w:bottom w:val="single" w:sz="24" w:space="8" w:color="94B6D2" w:themeColor="accent1"/>
                              </w:pBdr>
                              <w:rPr>
                                <w:i/>
                                <w:iCs/>
                                <w:color w:val="94B6D2" w:themeColor="accent1"/>
                                <w:sz w:val="24"/>
                              </w:rPr>
                            </w:pPr>
                            <w:r w:rsidRPr="00AF4462">
                              <w:rPr>
                                <w:i/>
                                <w:iCs/>
                                <w:color w:val="94B6D2" w:themeColor="accent1"/>
                                <w:sz w:val="24"/>
                              </w:rPr>
                              <w:t>In the dynamic realm of technology, Antoine remains at the forefront of innovation. He is passionate about automating delivery pipelines with Ansible, Jenkins, and Azure</w:t>
                            </w:r>
                            <w:r>
                              <w:rPr>
                                <w:i/>
                                <w:iCs/>
                                <w:color w:val="94B6D2" w:themeColor="accent1"/>
                                <w:sz w:val="24"/>
                              </w:rPr>
                              <w:t xml:space="preserve"> </w:t>
                            </w:r>
                            <w:r w:rsidRPr="00AF4462">
                              <w:rPr>
                                <w:i/>
                                <w:iCs/>
                                <w:color w:val="94B6D2" w:themeColor="accent1"/>
                                <w:sz w:val="24"/>
                              </w:rPr>
                              <w:t>DevOps, automating acceptance tests using Cucumber, Eclipse, and Maven. His blog post, "Add Cucumber Acceptance Tests to a Maven Project," provides valuable insights into this process, showcasing his commitment to sharing knowledge and empowering fellow professionals.</w:t>
                            </w:r>
                          </w:p>
                          <w:p w14:paraId="151AFBD5" w14:textId="77777777" w:rsidR="00AF4462" w:rsidRDefault="00AF4462" w:rsidP="00AF4462">
                            <w:pPr>
                              <w:pBdr>
                                <w:top w:val="single" w:sz="24" w:space="8" w:color="94B6D2" w:themeColor="accent1"/>
                                <w:bottom w:val="single" w:sz="24" w:space="8" w:color="94B6D2" w:themeColor="accent1"/>
                              </w:pBdr>
                              <w:rPr>
                                <w:i/>
                                <w:iCs/>
                                <w:color w:val="94B6D2" w:themeColor="accent1"/>
                                <w:sz w:val="24"/>
                              </w:rPr>
                            </w:pPr>
                          </w:p>
                          <w:p w14:paraId="6AA566E7" w14:textId="2DEE908A" w:rsidR="00AF4462" w:rsidRDefault="00AF4462" w:rsidP="00AF4462">
                            <w:pPr>
                              <w:pBdr>
                                <w:top w:val="single" w:sz="24" w:space="8" w:color="94B6D2" w:themeColor="accent1"/>
                                <w:bottom w:val="single" w:sz="24" w:space="8" w:color="94B6D2" w:themeColor="accent1"/>
                              </w:pBdr>
                              <w:rPr>
                                <w:i/>
                                <w:iCs/>
                                <w:color w:val="94B6D2" w:themeColor="accent1"/>
                                <w:sz w:val="24"/>
                              </w:rPr>
                            </w:pPr>
                            <w:r>
                              <w:rPr>
                                <w:i/>
                                <w:iCs/>
                                <w:color w:val="94B6D2" w:themeColor="accent1"/>
                                <w:sz w:val="24"/>
                              </w:rPr>
                              <w:t>He h</w:t>
                            </w:r>
                            <w:r w:rsidRPr="00AF4462">
                              <w:rPr>
                                <w:i/>
                                <w:iCs/>
                                <w:color w:val="94B6D2" w:themeColor="accent1"/>
                                <w:sz w:val="24"/>
                              </w:rPr>
                              <w:t>as just completed the creation of a highly automated content creation workflow which automates PowerPoint and Student Handout creation from a Courseware outline markdown file and related courseware artifacts</w:t>
                            </w:r>
                          </w:p>
                        </w:txbxContent>
                      </wps:txbx>
                      <wps:bodyPr rot="0" vert="horz" wrap="square" lIns="91440" tIns="45720" rIns="91440" bIns="45720" anchor="t" anchorCtr="0">
                        <a:spAutoFit/>
                      </wps:bodyPr>
                    </wps:wsp>
                  </a:graphicData>
                </a:graphic>
              </wp:anchor>
            </w:drawing>
          </mc:Choice>
          <mc:Fallback>
            <w:pict>
              <v:shapetype w14:anchorId="1E2A266F" id="_x0000_t202" coordsize="21600,21600" o:spt="202" path="m,l,21600r21600,l21600,xe">
                <v:stroke joinstyle="miter"/>
                <v:path gradientshapeok="t" o:connecttype="rect"/>
              </v:shapetype>
              <v:shape id="Text Box 2" o:spid="_x0000_s1026" type="#_x0000_t202" style="position:absolute;margin-left:194.7pt;margin-top:19.8pt;width:372pt;height:110.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" filled="f" stroked="f">
                <v:textbox style="mso-fit-shape-to-text:t">
                  <w:txbxContent>
                    <w:p w14:paraId="28D63188" w14:textId="473BE994" w:rsidR="00AF4462" w:rsidRPr="00AF4462" w:rsidRDefault="00AF4462" w:rsidP="00AF4462">
                      <w:pPr>
                        <w:pBdr>
                          <w:top w:val="single" w:sz="24" w:space="8" w:color="94B6D2" w:themeColor="accent1"/>
                          <w:bottom w:val="single" w:sz="24" w:space="8" w:color="94B6D2" w:themeColor="accent1"/>
                        </w:pBdr>
                        <w:rPr>
                          <w:i/>
                          <w:iCs/>
                          <w:color w:val="94B6D2" w:themeColor="accent1"/>
                          <w:sz w:val="24"/>
                        </w:rPr>
                      </w:pPr>
                      <w:r w:rsidRPr="00AF4462">
                        <w:rPr>
                          <w:i/>
                          <w:iCs/>
                          <w:color w:val="94B6D2" w:themeColor="accent1"/>
                          <w:sz w:val="24"/>
                        </w:rPr>
                        <w:t>Antoine Victor is a seasoned IT professional with over two decades of hands-on experience in the software development industry. Based in Seattle, WA, Antoine has made significant contributions in various domains, currently specializing in AI Prompt Engineering, Agile, CI/CD, and DevOps with tools such as Jira, Jenkins, Maven, Cucumber, Selenium, and Azure</w:t>
                      </w:r>
                      <w:r>
                        <w:rPr>
                          <w:i/>
                          <w:iCs/>
                          <w:color w:val="94B6D2" w:themeColor="accent1"/>
                          <w:sz w:val="24"/>
                        </w:rPr>
                        <w:t xml:space="preserve"> </w:t>
                      </w:r>
                      <w:r w:rsidRPr="00AF4462">
                        <w:rPr>
                          <w:i/>
                          <w:iCs/>
                          <w:color w:val="94B6D2" w:themeColor="accent1"/>
                          <w:sz w:val="24"/>
                        </w:rPr>
                        <w:t>DevOps with a strong foundation in .NET, SQL, and SharePoint Development &amp; Administration. His journey in the tech world began as a Systems Analyst at Lockheed Martin, showcasing his knack for analytical problem-solving.</w:t>
                      </w:r>
                    </w:p>
                    <w:p w14:paraId="3C37070C" w14:textId="77777777" w:rsidR="00AF4462" w:rsidRPr="00AF4462" w:rsidRDefault="00AF4462" w:rsidP="00AF4462">
                      <w:pPr>
                        <w:pBdr>
                          <w:top w:val="single" w:sz="24" w:space="8" w:color="94B6D2" w:themeColor="accent1"/>
                          <w:bottom w:val="single" w:sz="24" w:space="8" w:color="94B6D2" w:themeColor="accent1"/>
                        </w:pBdr>
                        <w:rPr>
                          <w:i/>
                          <w:iCs/>
                          <w:color w:val="94B6D2" w:themeColor="accent1"/>
                          <w:sz w:val="24"/>
                        </w:rPr>
                      </w:pPr>
                    </w:p>
                    <w:p w14:paraId="26162CA1" w14:textId="77777777" w:rsidR="00AF4462" w:rsidRPr="00AF4462" w:rsidRDefault="00AF4462" w:rsidP="00AF4462">
                      <w:pPr>
                        <w:pBdr>
                          <w:top w:val="single" w:sz="24" w:space="8" w:color="94B6D2" w:themeColor="accent1"/>
                          <w:bottom w:val="single" w:sz="24" w:space="8" w:color="94B6D2" w:themeColor="accent1"/>
                        </w:pBdr>
                        <w:rPr>
                          <w:i/>
                          <w:iCs/>
                          <w:color w:val="94B6D2" w:themeColor="accent1"/>
                          <w:sz w:val="24"/>
                        </w:rPr>
                      </w:pPr>
                      <w:r w:rsidRPr="00AF4462">
                        <w:rPr>
                          <w:i/>
                          <w:iCs/>
                          <w:color w:val="94B6D2" w:themeColor="accent1"/>
                          <w:sz w:val="24"/>
                        </w:rPr>
                        <w:t>Since 2002, Antoine has been at the forefront of Professional Data Management, leading a group of MS Certified Trainers and spearheading a wide range of initiatives. His role involves managing training programs, inbound marketing campaigns, and hands-on labs to empower learners and enhance their skills. Antoine's commitment to excellence has earned him endorsements in areas like Scrum, Pipeline Automation, Unit Testing, Teamwork, and Leadership.</w:t>
                      </w:r>
                    </w:p>
                    <w:p w14:paraId="3BBAEB17" w14:textId="77777777" w:rsidR="00AF4462" w:rsidRPr="00AF4462" w:rsidRDefault="00AF4462" w:rsidP="00AF4462">
                      <w:pPr>
                        <w:pBdr>
                          <w:top w:val="single" w:sz="24" w:space="8" w:color="94B6D2" w:themeColor="accent1"/>
                          <w:bottom w:val="single" w:sz="24" w:space="8" w:color="94B6D2" w:themeColor="accent1"/>
                        </w:pBdr>
                        <w:rPr>
                          <w:i/>
                          <w:iCs/>
                          <w:color w:val="94B6D2" w:themeColor="accent1"/>
                          <w:sz w:val="24"/>
                        </w:rPr>
                      </w:pPr>
                    </w:p>
                    <w:p w14:paraId="0CD99997" w14:textId="77777777" w:rsidR="00AF4462" w:rsidRPr="00AF4462" w:rsidRDefault="00AF4462" w:rsidP="00AF4462">
                      <w:pPr>
                        <w:pBdr>
                          <w:top w:val="single" w:sz="24" w:space="8" w:color="94B6D2" w:themeColor="accent1"/>
                          <w:bottom w:val="single" w:sz="24" w:space="8" w:color="94B6D2" w:themeColor="accent1"/>
                        </w:pBdr>
                        <w:rPr>
                          <w:i/>
                          <w:iCs/>
                          <w:color w:val="94B6D2" w:themeColor="accent1"/>
                          <w:sz w:val="24"/>
                        </w:rPr>
                      </w:pPr>
                      <w:r w:rsidRPr="00AF4462">
                        <w:rPr>
                          <w:i/>
                          <w:iCs/>
                          <w:color w:val="94B6D2" w:themeColor="accent1"/>
                          <w:sz w:val="24"/>
                        </w:rPr>
                        <w:t>Throughout his career, Antoine has showcased his expertise by developing content and delivering presentations, seminars, and training sessions. His ability to convey complex technical concepts in an engaging and comprehensible manner has made him a sought-after Contract Presenter. His extensive experience includes collaborating with esteemed organizations like QuickStart Intelligence and Global Knowledge, ASPE.</w:t>
                      </w:r>
                    </w:p>
                    <w:p w14:paraId="12E5ED3B" w14:textId="77777777" w:rsidR="00AF4462" w:rsidRPr="00AF4462" w:rsidRDefault="00AF4462" w:rsidP="00AF4462">
                      <w:pPr>
                        <w:pBdr>
                          <w:top w:val="single" w:sz="24" w:space="8" w:color="94B6D2" w:themeColor="accent1"/>
                          <w:bottom w:val="single" w:sz="24" w:space="8" w:color="94B6D2" w:themeColor="accent1"/>
                        </w:pBdr>
                        <w:rPr>
                          <w:i/>
                          <w:iCs/>
                          <w:color w:val="94B6D2" w:themeColor="accent1"/>
                          <w:sz w:val="24"/>
                        </w:rPr>
                      </w:pPr>
                    </w:p>
                    <w:p w14:paraId="4B847CCE" w14:textId="26F843E7" w:rsidR="00AF4462" w:rsidRDefault="00AF4462" w:rsidP="00AF4462">
                      <w:pPr>
                        <w:pBdr>
                          <w:top w:val="single" w:sz="24" w:space="8" w:color="94B6D2" w:themeColor="accent1"/>
                          <w:bottom w:val="single" w:sz="24" w:space="8" w:color="94B6D2" w:themeColor="accent1"/>
                        </w:pBdr>
                        <w:rPr>
                          <w:i/>
                          <w:iCs/>
                          <w:color w:val="94B6D2" w:themeColor="accent1"/>
                          <w:sz w:val="24"/>
                        </w:rPr>
                      </w:pPr>
                      <w:r w:rsidRPr="00AF4462">
                        <w:rPr>
                          <w:i/>
                          <w:iCs/>
                          <w:color w:val="94B6D2" w:themeColor="accent1"/>
                          <w:sz w:val="24"/>
                        </w:rPr>
                        <w:t>In the dynamic realm of technology, Antoine remains at the forefront of innovation. He is passionate about automating delivery pipelines with Ansible, Jenkins, and Azure</w:t>
                      </w:r>
                      <w:r>
                        <w:rPr>
                          <w:i/>
                          <w:iCs/>
                          <w:color w:val="94B6D2" w:themeColor="accent1"/>
                          <w:sz w:val="24"/>
                        </w:rPr>
                        <w:t xml:space="preserve"> </w:t>
                      </w:r>
                      <w:r w:rsidRPr="00AF4462">
                        <w:rPr>
                          <w:i/>
                          <w:iCs/>
                          <w:color w:val="94B6D2" w:themeColor="accent1"/>
                          <w:sz w:val="24"/>
                        </w:rPr>
                        <w:t>DevOps, automating acceptance tests using Cucumber, Eclipse, and Maven. His blog post, "Add Cucumber Acceptance Tests to a Maven Project," provides valuable insights into this process, showcasing his commitment to sharing knowledge and empowering fellow professionals.</w:t>
                      </w:r>
                    </w:p>
                    <w:p w14:paraId="151AFBD5" w14:textId="77777777" w:rsidR="00AF4462" w:rsidRDefault="00AF4462" w:rsidP="00AF4462">
                      <w:pPr>
                        <w:pBdr>
                          <w:top w:val="single" w:sz="24" w:space="8" w:color="94B6D2" w:themeColor="accent1"/>
                          <w:bottom w:val="single" w:sz="24" w:space="8" w:color="94B6D2" w:themeColor="accent1"/>
                        </w:pBdr>
                        <w:rPr>
                          <w:i/>
                          <w:iCs/>
                          <w:color w:val="94B6D2" w:themeColor="accent1"/>
                          <w:sz w:val="24"/>
                        </w:rPr>
                      </w:pPr>
                    </w:p>
                    <w:p w14:paraId="6AA566E7" w14:textId="2DEE908A" w:rsidR="00AF4462" w:rsidRDefault="00AF4462" w:rsidP="00AF4462">
                      <w:pPr>
                        <w:pBdr>
                          <w:top w:val="single" w:sz="24" w:space="8" w:color="94B6D2" w:themeColor="accent1"/>
                          <w:bottom w:val="single" w:sz="24" w:space="8" w:color="94B6D2" w:themeColor="accent1"/>
                        </w:pBdr>
                        <w:rPr>
                          <w:i/>
                          <w:iCs/>
                          <w:color w:val="94B6D2" w:themeColor="accent1"/>
                          <w:sz w:val="24"/>
                        </w:rPr>
                      </w:pPr>
                      <w:r>
                        <w:rPr>
                          <w:i/>
                          <w:iCs/>
                          <w:color w:val="94B6D2" w:themeColor="accent1"/>
                          <w:sz w:val="24"/>
                        </w:rPr>
                        <w:t>He h</w:t>
                      </w:r>
                      <w:r w:rsidRPr="00AF4462">
                        <w:rPr>
                          <w:i/>
                          <w:iCs/>
                          <w:color w:val="94B6D2" w:themeColor="accent1"/>
                          <w:sz w:val="24"/>
                        </w:rPr>
                        <w:t>as just completed the creation of a highly automated content creation workflow which automates PowerPoint and Student Handout creation from a Courseware outline markdown file and related courseware artifacts</w:t>
                      </w:r>
                    </w:p>
                  </w:txbxContent>
                </v:textbox>
                <w10:wrap type="square"/>
              </v:shape>
            </w:pict>
          </mc:Fallback>
        </mc:AlternateContent>
      </w:r>
    </w:p>
    <w:p w14:paraId="222A3DE5" w14:textId="7E00568B" w:rsidR="00B122A3" w:rsidRDefault="00AF4462" w:rsidP="00AF4462">
      <w:pPr>
        <w:pStyle w:val="Heading3"/>
      </w:pPr>
      <w:r>
        <w:t xml:space="preserve">  Bio</w:t>
      </w:r>
    </w:p>
    <w:sectPr w:rsidR="00B122A3" w:rsidSect="000C45FF">
      <w:headerReference w:type="default" r:id="rId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73C8B" w14:textId="77777777" w:rsidR="00254D85" w:rsidRDefault="00254D85" w:rsidP="000C45FF">
      <w:r>
        <w:separator/>
      </w:r>
    </w:p>
  </w:endnote>
  <w:endnote w:type="continuationSeparator" w:id="0">
    <w:p w14:paraId="3F59B61A" w14:textId="77777777" w:rsidR="00254D85" w:rsidRDefault="00254D85"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CEB9D" w14:textId="77777777" w:rsidR="00254D85" w:rsidRDefault="00254D85" w:rsidP="000C45FF">
      <w:r>
        <w:separator/>
      </w:r>
    </w:p>
  </w:footnote>
  <w:footnote w:type="continuationSeparator" w:id="0">
    <w:p w14:paraId="027683AB" w14:textId="77777777" w:rsidR="00254D85" w:rsidRDefault="00254D85"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0923C" w14:textId="77777777" w:rsidR="000C45FF" w:rsidRDefault="000C45FF">
    <w:pPr>
      <w:pStyle w:val="Header"/>
    </w:pPr>
    <w:r>
      <w:rPr>
        <w:noProof/>
      </w:rPr>
      <w:drawing>
        <wp:anchor distT="0" distB="0" distL="114300" distR="114300" simplePos="0" relativeHeight="251658240" behindDoc="1" locked="0" layoutInCell="1" allowOverlap="1" wp14:anchorId="54073D59" wp14:editId="34C96250">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197"/>
    <w:rsid w:val="00036450"/>
    <w:rsid w:val="00094499"/>
    <w:rsid w:val="000C45FF"/>
    <w:rsid w:val="000E3FD1"/>
    <w:rsid w:val="00112054"/>
    <w:rsid w:val="001317D8"/>
    <w:rsid w:val="001525E1"/>
    <w:rsid w:val="00180329"/>
    <w:rsid w:val="0019001F"/>
    <w:rsid w:val="001A74A5"/>
    <w:rsid w:val="001B2ABD"/>
    <w:rsid w:val="001E0391"/>
    <w:rsid w:val="001E1759"/>
    <w:rsid w:val="001F1ECC"/>
    <w:rsid w:val="002400EB"/>
    <w:rsid w:val="00254D85"/>
    <w:rsid w:val="00256CF7"/>
    <w:rsid w:val="00281FD5"/>
    <w:rsid w:val="0030481B"/>
    <w:rsid w:val="003156FC"/>
    <w:rsid w:val="003254B5"/>
    <w:rsid w:val="0037121F"/>
    <w:rsid w:val="003910D8"/>
    <w:rsid w:val="003A6B7D"/>
    <w:rsid w:val="003B06CA"/>
    <w:rsid w:val="004071FC"/>
    <w:rsid w:val="00445947"/>
    <w:rsid w:val="004813B3"/>
    <w:rsid w:val="00496591"/>
    <w:rsid w:val="004C63E4"/>
    <w:rsid w:val="004D3011"/>
    <w:rsid w:val="00516417"/>
    <w:rsid w:val="005262AC"/>
    <w:rsid w:val="005E39D5"/>
    <w:rsid w:val="00600670"/>
    <w:rsid w:val="0062123A"/>
    <w:rsid w:val="00646E75"/>
    <w:rsid w:val="006771D0"/>
    <w:rsid w:val="00715FCB"/>
    <w:rsid w:val="00743101"/>
    <w:rsid w:val="00764C9F"/>
    <w:rsid w:val="007775E1"/>
    <w:rsid w:val="007867A0"/>
    <w:rsid w:val="007927F5"/>
    <w:rsid w:val="00802CA0"/>
    <w:rsid w:val="009260CD"/>
    <w:rsid w:val="00940A66"/>
    <w:rsid w:val="00952C25"/>
    <w:rsid w:val="00A2118D"/>
    <w:rsid w:val="00A40197"/>
    <w:rsid w:val="00AD0A50"/>
    <w:rsid w:val="00AD76E2"/>
    <w:rsid w:val="00AF4462"/>
    <w:rsid w:val="00B122A3"/>
    <w:rsid w:val="00B20152"/>
    <w:rsid w:val="00B359E4"/>
    <w:rsid w:val="00B57D98"/>
    <w:rsid w:val="00B70850"/>
    <w:rsid w:val="00C066B6"/>
    <w:rsid w:val="00C37BA1"/>
    <w:rsid w:val="00C4674C"/>
    <w:rsid w:val="00C506CF"/>
    <w:rsid w:val="00C72BED"/>
    <w:rsid w:val="00C9578B"/>
    <w:rsid w:val="00CB0055"/>
    <w:rsid w:val="00D2522B"/>
    <w:rsid w:val="00D422DE"/>
    <w:rsid w:val="00D5459D"/>
    <w:rsid w:val="00DA1F4D"/>
    <w:rsid w:val="00DD172A"/>
    <w:rsid w:val="00E25A26"/>
    <w:rsid w:val="00E4381A"/>
    <w:rsid w:val="00E55D74"/>
    <w:rsid w:val="00F60274"/>
    <w:rsid w:val="00F77FB9"/>
    <w:rsid w:val="00FB068F"/>
    <w:rsid w:val="00FF37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238314"/>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940A66"/>
    <w:pPr>
      <w:keepNext/>
      <w:keepLines/>
      <w:spacing w:before="240" w:after="120"/>
      <w:outlineLvl w:val="2"/>
    </w:pPr>
    <w:rPr>
      <w:rFonts w:asciiTheme="majorHAnsi" w:eastAsiaTheme="majorEastAsia" w:hAnsiTheme="majorHAnsi" w:cstheme="majorBidi"/>
      <w:b/>
      <w:caps/>
      <w:color w:val="548AB7" w:themeColor="accent1" w:themeShade="BF"/>
      <w:sz w:val="28"/>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940A66"/>
    <w:rPr>
      <w:rFonts w:asciiTheme="majorHAnsi" w:eastAsiaTheme="majorEastAsia" w:hAnsiTheme="majorHAnsi" w:cstheme="majorBidi"/>
      <w:b/>
      <w:caps/>
      <w:color w:val="548AB7" w:themeColor="accent1" w:themeShade="BF"/>
      <w:sz w:val="28"/>
    </w:rPr>
  </w:style>
  <w:style w:type="character" w:customStyle="1" w:styleId="Heading4Char">
    <w:name w:val="Heading 4 Char"/>
    <w:basedOn w:val="DefaultParagraphFont"/>
    <w:link w:val="Heading4"/>
    <w:uiPriority w:val="9"/>
    <w:rsid w:val="00B359E4"/>
    <w:rPr>
      <w:b/>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glossaryDocument" Target="glossary/document.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i\AppData\Local\Microsoft\Office\16.0\DTS\en-US%7b8506FECD-B351-4E14-A847-3C3ECDEE13B0%7d\%7b477B41FA-3383-4DB9-AAEA-017F6A60D6F8%7dtf00546271_win32.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32618336501041"/>
          <c:y val="0"/>
          <c:w val="0.80138048159801523"/>
          <c:h val="0.97755511811023621"/>
        </c:manualLayout>
      </c:layout>
      <c:barChart>
        <c:barDir val="bar"/>
        <c:grouping val="clustered"/>
        <c:varyColors val="0"/>
        <c:ser>
          <c:idx val="0"/>
          <c:order val="0"/>
          <c:tx>
            <c:strRef>
              <c:f>Sheet1!$B$1</c:f>
              <c:strCache>
                <c:ptCount val="1"/>
                <c:pt idx="0">
                  <c:v>Series 1</c:v>
                </c:pt>
              </c:strCache>
            </c:strRef>
          </c:tx>
          <c:spPr>
            <a:solidFill>
              <a:schemeClr val="accent1">
                <a:lumMod val="75000"/>
              </a:schemeClr>
            </a:solidFill>
            <a:ln>
              <a:noFill/>
            </a:ln>
            <a:effectLst/>
          </c:spPr>
          <c:invertIfNegative val="0"/>
          <c:dLbls>
            <c:dLbl>
              <c:idx val="4"/>
              <c:delete val="1"/>
              <c:extLst>
                <c:ext xmlns:c15="http://schemas.microsoft.com/office/drawing/2012/chart" uri="{CE6537A1-D6FC-4f65-9D91-7224C49458BB}"/>
                <c:ext xmlns:c16="http://schemas.microsoft.com/office/drawing/2014/chart" uri="{C3380CC4-5D6E-409C-BE32-E72D297353CC}">
                  <c16:uniqueId val="{00000000-1591-4BC1-BC70-B2C531636AD5}"/>
                </c:ext>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eparator>, </c:separator>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Sheet1!$A$2:$A$12</c:f>
              <c:strCache>
                <c:ptCount val="10"/>
                <c:pt idx="0">
                  <c:v>DevOps</c:v>
                </c:pt>
                <c:pt idx="1">
                  <c:v>Agile</c:v>
                </c:pt>
                <c:pt idx="2">
                  <c:v>Scrum</c:v>
                </c:pt>
                <c:pt idx="3">
                  <c:v>Ansible</c:v>
                </c:pt>
                <c:pt idx="4">
                  <c:v>Azure DevOps</c:v>
                </c:pt>
                <c:pt idx="5">
                  <c:v>Jira</c:v>
                </c:pt>
                <c:pt idx="6">
                  <c:v>Jenkins</c:v>
                </c:pt>
                <c:pt idx="7">
                  <c:v>AWS</c:v>
                </c:pt>
                <c:pt idx="8">
                  <c:v>Azure DevOps</c:v>
                </c:pt>
                <c:pt idx="9">
                  <c:v>Cucumber/Specflow</c:v>
                </c:pt>
              </c:strCache>
            </c:strRef>
          </c:cat>
          <c:val>
            <c:numRef>
              <c:f>Sheet1!$B$2:$B$12</c:f>
              <c:numCache>
                <c:formatCode>General</c:formatCode>
                <c:ptCount val="11"/>
                <c:pt idx="0">
                  <c:v>1</c:v>
                </c:pt>
                <c:pt idx="1">
                  <c:v>1</c:v>
                </c:pt>
                <c:pt idx="2">
                  <c:v>1</c:v>
                </c:pt>
                <c:pt idx="3">
                  <c:v>0.75</c:v>
                </c:pt>
                <c:pt idx="4">
                  <c:v>0.75</c:v>
                </c:pt>
                <c:pt idx="5">
                  <c:v>0.75</c:v>
                </c:pt>
                <c:pt idx="6">
                  <c:v>0.75</c:v>
                </c:pt>
                <c:pt idx="7">
                  <c:v>0.6</c:v>
                </c:pt>
                <c:pt idx="8">
                  <c:v>0.65</c:v>
                </c:pt>
                <c:pt idx="9">
                  <c:v>0.6</c:v>
                </c:pt>
              </c:numCache>
            </c:numRef>
          </c:val>
          <c:extLst>
            <c:ext xmlns:c16="http://schemas.microsoft.com/office/drawing/2014/chart" uri="{C3380CC4-5D6E-409C-BE32-E72D297353CC}">
              <c16:uniqueId val="{00000000-C5CC-44A2-8B79-365C2E919E6B}"/>
            </c:ext>
          </c:extLst>
        </c:ser>
        <c:dLbls>
          <c:showLegendKey val="0"/>
          <c:showVal val="0"/>
          <c:showCatName val="0"/>
          <c:showSerName val="0"/>
          <c:showPercent val="0"/>
          <c:showBubbleSize val="0"/>
        </c:dLbls>
        <c:gapWidth val="78"/>
        <c:overlap val="60"/>
        <c:axId val="510443647"/>
        <c:axId val="510551375"/>
      </c:barChart>
      <c:catAx>
        <c:axId val="510443647"/>
        <c:scaling>
          <c:orientation val="minMax"/>
        </c:scaling>
        <c:delete val="0"/>
        <c:axPos val="l"/>
        <c:numFmt formatCode="General" sourceLinked="1"/>
        <c:majorTickMark val="none"/>
        <c:minorTickMark val="none"/>
        <c:tickLblPos val="nextTo"/>
        <c:spPr>
          <a:noFill/>
          <a:ln w="9525" cap="flat" cmpd="sng" algn="ctr">
            <a:no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10551375"/>
        <c:crosses val="autoZero"/>
        <c:auto val="1"/>
        <c:lblAlgn val="ctr"/>
        <c:lblOffset val="100"/>
        <c:noMultiLvlLbl val="0"/>
      </c:catAx>
      <c:valAx>
        <c:axId val="510551375"/>
        <c:scaling>
          <c:orientation val="minMax"/>
          <c:max val="1"/>
        </c:scaling>
        <c:delete val="1"/>
        <c:axPos val="b"/>
        <c:numFmt formatCode="0.00%" sourceLinked="0"/>
        <c:majorTickMark val="none"/>
        <c:minorTickMark val="none"/>
        <c:tickLblPos val="nextTo"/>
        <c:crossAx val="510443647"/>
        <c:crosses val="autoZero"/>
        <c:crossBetween val="between"/>
        <c:majorUnit val="0.2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ADA506F4B6D422F89BD2FD993D51346"/>
        <w:category>
          <w:name w:val="General"/>
          <w:gallery w:val="placeholder"/>
        </w:category>
        <w:types>
          <w:type w:val="bbPlcHdr"/>
        </w:types>
        <w:behaviors>
          <w:behavior w:val="content"/>
        </w:behaviors>
        <w:guid w:val="{556BC2B4-1B22-4B36-94AF-B14B2E47A3ED}"/>
      </w:docPartPr>
      <w:docPartBody>
        <w:p w:rsidR="00000000" w:rsidRDefault="00000000">
          <w:pPr>
            <w:pStyle w:val="DADA506F4B6D422F89BD2FD993D51346"/>
          </w:pPr>
          <w:r w:rsidRPr="00CB0055">
            <w:t>Contact</w:t>
          </w:r>
        </w:p>
      </w:docPartBody>
    </w:docPart>
    <w:docPart>
      <w:docPartPr>
        <w:name w:val="39F1733F86A545B3B327C8630F9C086A"/>
        <w:category>
          <w:name w:val="General"/>
          <w:gallery w:val="placeholder"/>
        </w:category>
        <w:types>
          <w:type w:val="bbPlcHdr"/>
        </w:types>
        <w:behaviors>
          <w:behavior w:val="content"/>
        </w:behaviors>
        <w:guid w:val="{372A045F-1CDE-400A-B84C-2EB1D3948155}"/>
      </w:docPartPr>
      <w:docPartBody>
        <w:p w:rsidR="00000000" w:rsidRDefault="00000000">
          <w:pPr>
            <w:pStyle w:val="39F1733F86A545B3B327C8630F9C086A"/>
          </w:pPr>
          <w:r w:rsidRPr="004D3011">
            <w:t>PHONE:</w:t>
          </w:r>
        </w:p>
      </w:docPartBody>
    </w:docPart>
    <w:docPart>
      <w:docPartPr>
        <w:name w:val="DBB3BF00D9FB4235916BD19C24294DF5"/>
        <w:category>
          <w:name w:val="General"/>
          <w:gallery w:val="placeholder"/>
        </w:category>
        <w:types>
          <w:type w:val="bbPlcHdr"/>
        </w:types>
        <w:behaviors>
          <w:behavior w:val="content"/>
        </w:behaviors>
        <w:guid w:val="{29397471-605F-46F0-A8CB-5F5E45CF2095}"/>
      </w:docPartPr>
      <w:docPartBody>
        <w:p w:rsidR="00000000" w:rsidRDefault="00000000">
          <w:pPr>
            <w:pStyle w:val="DBB3BF00D9FB4235916BD19C24294DF5"/>
          </w:pPr>
          <w:r w:rsidRPr="004D3011">
            <w:t>WEBSITE:</w:t>
          </w:r>
        </w:p>
      </w:docPartBody>
    </w:docPart>
    <w:docPart>
      <w:docPartPr>
        <w:name w:val="9D80FD78142C40C5BD436BB339339516"/>
        <w:category>
          <w:name w:val="General"/>
          <w:gallery w:val="placeholder"/>
        </w:category>
        <w:types>
          <w:type w:val="bbPlcHdr"/>
        </w:types>
        <w:behaviors>
          <w:behavior w:val="content"/>
        </w:behaviors>
        <w:guid w:val="{479BF5BC-D02C-4E59-AE24-8D9C73564F46}"/>
      </w:docPartPr>
      <w:docPartBody>
        <w:p w:rsidR="00000000" w:rsidRDefault="00000000">
          <w:pPr>
            <w:pStyle w:val="9D80FD78142C40C5BD436BB339339516"/>
          </w:pPr>
          <w:r w:rsidRPr="004D3011">
            <w:t>EMAIL:</w:t>
          </w:r>
        </w:p>
      </w:docPartBody>
    </w:docPart>
    <w:docPart>
      <w:docPartPr>
        <w:name w:val="9E7CB79AB4A74F2E99BF9466F8E055D5"/>
        <w:category>
          <w:name w:val="General"/>
          <w:gallery w:val="placeholder"/>
        </w:category>
        <w:types>
          <w:type w:val="bbPlcHdr"/>
        </w:types>
        <w:behaviors>
          <w:behavior w:val="content"/>
        </w:behaviors>
        <w:guid w:val="{41EF6F07-97A7-4B86-8157-3CE92F730A13}"/>
      </w:docPartPr>
      <w:docPartBody>
        <w:p w:rsidR="00000000" w:rsidRDefault="00000000">
          <w:pPr>
            <w:pStyle w:val="9E7CB79AB4A74F2E99BF9466F8E055D5"/>
          </w:pPr>
          <w:r w:rsidRPr="00CB0055">
            <w:t>Hobbies</w:t>
          </w:r>
        </w:p>
      </w:docPartBody>
    </w:docPart>
    <w:docPart>
      <w:docPartPr>
        <w:name w:val="088876E53EB547C49532C9183E3A64AB"/>
        <w:category>
          <w:name w:val="General"/>
          <w:gallery w:val="placeholder"/>
        </w:category>
        <w:types>
          <w:type w:val="bbPlcHdr"/>
        </w:types>
        <w:behaviors>
          <w:behavior w:val="content"/>
        </w:behaviors>
        <w:guid w:val="{15C6DFDF-CA33-4B27-B968-32D44D6F29A7}"/>
      </w:docPartPr>
      <w:docPartBody>
        <w:p w:rsidR="00000000" w:rsidRDefault="00000000">
          <w:pPr>
            <w:pStyle w:val="088876E53EB547C49532C9183E3A64AB"/>
          </w:pPr>
          <w:r w:rsidRPr="00036450">
            <w:t>WORK EXPERIENCE</w:t>
          </w:r>
        </w:p>
      </w:docPartBody>
    </w:docPart>
    <w:docPart>
      <w:docPartPr>
        <w:name w:val="E27EEDA7CB274713832902DF95261696"/>
        <w:category>
          <w:name w:val="General"/>
          <w:gallery w:val="placeholder"/>
        </w:category>
        <w:types>
          <w:type w:val="bbPlcHdr"/>
        </w:types>
        <w:behaviors>
          <w:behavior w:val="content"/>
        </w:behaviors>
        <w:guid w:val="{5B486CBA-05AB-4F08-A9DA-9D72AF8543AE}"/>
      </w:docPartPr>
      <w:docPartBody>
        <w:p w:rsidR="00000000" w:rsidRDefault="00000000">
          <w:pPr>
            <w:pStyle w:val="E27EEDA7CB274713832902DF95261696"/>
          </w:pPr>
          <w:r w:rsidRPr="00036450">
            <w:rPr>
              <w:rStyle w:val="Heading2Char"/>
            </w:rPr>
            <w:t>SKILLS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37B"/>
    <w:rsid w:val="007717E7"/>
    <w:rsid w:val="00C12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kern w:val="0"/>
      <w:szCs w:val="26"/>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33B660F4C14DCF82F98366B71038E3">
    <w:name w:val="1F33B660F4C14DCF82F98366B71038E3"/>
  </w:style>
  <w:style w:type="paragraph" w:customStyle="1" w:styleId="9F823614B5D34F4AB7B09302ACE80EC0">
    <w:name w:val="9F823614B5D34F4AB7B09302ACE80EC0"/>
  </w:style>
  <w:style w:type="paragraph" w:customStyle="1" w:styleId="6FD81A26F37D4D2B92596E596CE5D3AC">
    <w:name w:val="6FD81A26F37D4D2B92596E596CE5D3AC"/>
  </w:style>
  <w:style w:type="paragraph" w:customStyle="1" w:styleId="B8208E2EB1524B27A8957596732A96B9">
    <w:name w:val="B8208E2EB1524B27A8957596732A96B9"/>
  </w:style>
  <w:style w:type="paragraph" w:customStyle="1" w:styleId="DADA506F4B6D422F89BD2FD993D51346">
    <w:name w:val="DADA506F4B6D422F89BD2FD993D51346"/>
  </w:style>
  <w:style w:type="paragraph" w:customStyle="1" w:styleId="39F1733F86A545B3B327C8630F9C086A">
    <w:name w:val="39F1733F86A545B3B327C8630F9C086A"/>
  </w:style>
  <w:style w:type="paragraph" w:customStyle="1" w:styleId="361565C130244B859E9A2B4C047F90BD">
    <w:name w:val="361565C130244B859E9A2B4C047F90BD"/>
  </w:style>
  <w:style w:type="paragraph" w:customStyle="1" w:styleId="DBB3BF00D9FB4235916BD19C24294DF5">
    <w:name w:val="DBB3BF00D9FB4235916BD19C24294DF5"/>
  </w:style>
  <w:style w:type="paragraph" w:customStyle="1" w:styleId="2CA0D36D227349C79E6011CFE9A35862">
    <w:name w:val="2CA0D36D227349C79E6011CFE9A35862"/>
  </w:style>
  <w:style w:type="paragraph" w:customStyle="1" w:styleId="9D80FD78142C40C5BD436BB339339516">
    <w:name w:val="9D80FD78142C40C5BD436BB339339516"/>
  </w:style>
  <w:style w:type="character" w:styleId="Hyperlink">
    <w:name w:val="Hyperlink"/>
    <w:basedOn w:val="DefaultParagraphFont"/>
    <w:uiPriority w:val="99"/>
    <w:unhideWhenUsed/>
    <w:rPr>
      <w:color w:val="C45911" w:themeColor="accent2" w:themeShade="BF"/>
      <w:u w:val="single"/>
    </w:rPr>
  </w:style>
  <w:style w:type="paragraph" w:customStyle="1" w:styleId="E631BE51DF6946B59652108644E48D36">
    <w:name w:val="E631BE51DF6946B59652108644E48D36"/>
  </w:style>
  <w:style w:type="paragraph" w:customStyle="1" w:styleId="9E7CB79AB4A74F2E99BF9466F8E055D5">
    <w:name w:val="9E7CB79AB4A74F2E99BF9466F8E055D5"/>
  </w:style>
  <w:style w:type="paragraph" w:customStyle="1" w:styleId="E41B73DA8FF040AE811BE881351B4D1F">
    <w:name w:val="E41B73DA8FF040AE811BE881351B4D1F"/>
  </w:style>
  <w:style w:type="paragraph" w:customStyle="1" w:styleId="F134180D9E5448A2B5887AD7C5C545CD">
    <w:name w:val="F134180D9E5448A2B5887AD7C5C545CD"/>
  </w:style>
  <w:style w:type="paragraph" w:customStyle="1" w:styleId="6F618BFEF6784ADEBADF2DE55FAFC7A1">
    <w:name w:val="6F618BFEF6784ADEBADF2DE55FAFC7A1"/>
  </w:style>
  <w:style w:type="paragraph" w:customStyle="1" w:styleId="218D5E467E844F5082B153690D1FF81C">
    <w:name w:val="218D5E467E844F5082B153690D1FF81C"/>
  </w:style>
  <w:style w:type="paragraph" w:customStyle="1" w:styleId="CEE8135305154B3C8D6F605B14DB31DD">
    <w:name w:val="CEE8135305154B3C8D6F605B14DB31DD"/>
  </w:style>
  <w:style w:type="paragraph" w:customStyle="1" w:styleId="946C117BC402409887D652D3D9CA3967">
    <w:name w:val="946C117BC402409887D652D3D9CA3967"/>
  </w:style>
  <w:style w:type="paragraph" w:customStyle="1" w:styleId="1C8CF0158C564CA8882490145992420B">
    <w:name w:val="1C8CF0158C564CA8882490145992420B"/>
  </w:style>
  <w:style w:type="paragraph" w:customStyle="1" w:styleId="57A9BA43B87143ED97BC21D4F2C3A063">
    <w:name w:val="57A9BA43B87143ED97BC21D4F2C3A063"/>
  </w:style>
  <w:style w:type="paragraph" w:customStyle="1" w:styleId="DEB75D3744384FD682EE250775E8FCBA">
    <w:name w:val="DEB75D3744384FD682EE250775E8FCBA"/>
  </w:style>
  <w:style w:type="paragraph" w:customStyle="1" w:styleId="C04E55D9923D477FABF803C09A98455B">
    <w:name w:val="C04E55D9923D477FABF803C09A98455B"/>
  </w:style>
  <w:style w:type="paragraph" w:customStyle="1" w:styleId="B3C4349C85CB49F99ECC2F87FA042B0B">
    <w:name w:val="B3C4349C85CB49F99ECC2F87FA042B0B"/>
  </w:style>
  <w:style w:type="paragraph" w:customStyle="1" w:styleId="6BE6D83E280B41BBB7D144880160123E">
    <w:name w:val="6BE6D83E280B41BBB7D144880160123E"/>
  </w:style>
  <w:style w:type="paragraph" w:customStyle="1" w:styleId="088876E53EB547C49532C9183E3A64AB">
    <w:name w:val="088876E53EB547C49532C9183E3A64AB"/>
  </w:style>
  <w:style w:type="paragraph" w:customStyle="1" w:styleId="CDF2C8ACE6E54F79A2FECFB68757260F">
    <w:name w:val="CDF2C8ACE6E54F79A2FECFB68757260F"/>
  </w:style>
  <w:style w:type="paragraph" w:customStyle="1" w:styleId="BB63826EF6F24689B32A39870BB428AC">
    <w:name w:val="BB63826EF6F24689B32A39870BB428AC"/>
  </w:style>
  <w:style w:type="paragraph" w:customStyle="1" w:styleId="2F4B046633D742B484ED05979CA14150">
    <w:name w:val="2F4B046633D742B484ED05979CA14150"/>
  </w:style>
  <w:style w:type="paragraph" w:customStyle="1" w:styleId="AFC72999C5334779B07DC118B1C3E45C">
    <w:name w:val="AFC72999C5334779B07DC118B1C3E45C"/>
  </w:style>
  <w:style w:type="paragraph" w:customStyle="1" w:styleId="765DF710C954464980F37F33BB086384">
    <w:name w:val="765DF710C954464980F37F33BB086384"/>
  </w:style>
  <w:style w:type="paragraph" w:customStyle="1" w:styleId="A44A9FE4A26D4F769BB68F3434EB9400">
    <w:name w:val="A44A9FE4A26D4F769BB68F3434EB9400"/>
  </w:style>
  <w:style w:type="paragraph" w:customStyle="1" w:styleId="3AE43F27041A4107A505962EEEB12B2C">
    <w:name w:val="3AE43F27041A4107A505962EEEB12B2C"/>
  </w:style>
  <w:style w:type="paragraph" w:customStyle="1" w:styleId="76F736A062334768A7380245BBD01F05">
    <w:name w:val="76F736A062334768A7380245BBD01F05"/>
  </w:style>
  <w:style w:type="paragraph" w:customStyle="1" w:styleId="D3DC61D4690340BE8E2F44BAFD637CEF">
    <w:name w:val="D3DC61D4690340BE8E2F44BAFD637CEF"/>
  </w:style>
  <w:style w:type="paragraph" w:customStyle="1" w:styleId="163BC63A48F04CCE96D57DFB2B1D325D">
    <w:name w:val="163BC63A48F04CCE96D57DFB2B1D325D"/>
  </w:style>
  <w:style w:type="paragraph" w:customStyle="1" w:styleId="3F352AB15A874B0AA5F4FFB8CAD1D77E">
    <w:name w:val="3F352AB15A874B0AA5F4FFB8CAD1D77E"/>
  </w:style>
  <w:style w:type="paragraph" w:customStyle="1" w:styleId="5F91C1E0B4BD46908FD65BD6884A93CA">
    <w:name w:val="5F91C1E0B4BD46908FD65BD6884A93CA"/>
  </w:style>
  <w:style w:type="paragraph" w:customStyle="1" w:styleId="61C8DAF0A8B943D9AFF49BD599F10006">
    <w:name w:val="61C8DAF0A8B943D9AFF49BD599F10006"/>
  </w:style>
  <w:style w:type="paragraph" w:customStyle="1" w:styleId="02B90EB89E2B44AC85988DAD5870146E">
    <w:name w:val="02B90EB89E2B44AC85988DAD5870146E"/>
  </w:style>
  <w:style w:type="paragraph" w:customStyle="1" w:styleId="F3A7555CD6D04D90BB89C7B8727A26B0">
    <w:name w:val="F3A7555CD6D04D90BB89C7B8727A26B0"/>
  </w:style>
  <w:style w:type="character" w:customStyle="1" w:styleId="Heading2Char">
    <w:name w:val="Heading 2 Char"/>
    <w:basedOn w:val="DefaultParagraphFont"/>
    <w:link w:val="Heading2"/>
    <w:uiPriority w:val="9"/>
    <w:rPr>
      <w:rFonts w:asciiTheme="majorHAnsi" w:eastAsiaTheme="majorEastAsia" w:hAnsiTheme="majorHAnsi" w:cstheme="majorBidi"/>
      <w:b/>
      <w:bCs/>
      <w:caps/>
      <w:kern w:val="0"/>
      <w:szCs w:val="26"/>
      <w:lang w:eastAsia="ja-JP"/>
      <w14:ligatures w14:val="none"/>
    </w:rPr>
  </w:style>
  <w:style w:type="paragraph" w:customStyle="1" w:styleId="E27EEDA7CB274713832902DF95261696">
    <w:name w:val="E27EEDA7CB274713832902DF95261696"/>
  </w:style>
  <w:style w:type="paragraph" w:customStyle="1" w:styleId="645491E0100646C2AA8A4F1C98C66A4B">
    <w:name w:val="645491E0100646C2AA8A4F1C98C66A4B"/>
    <w:rsid w:val="00C123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{477B41FA-3383-4DB9-AAEA-017F6A60D6F8}tf00546271_win32.dotx</Template>
  <TotalTime>0</TotalTime>
  <Pages>2</Pages>
  <Words>197</Words>
  <Characters>1123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2023-09-13T20:02:00Z</dcterms:created>
  <dcterms:modified xsi:type="dcterms:W3CDTF">2023-09-13T20:38:00Z</dcterms:modified>
</cp:coreProperties>
</file>